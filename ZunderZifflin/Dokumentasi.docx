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51A2D140" w:rsidR="000035F9" w:rsidRPr="00434074" w:rsidRDefault="00542033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[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4853D00B" w:rsidR="000035F9" w:rsidRPr="00885C2E" w:rsidRDefault="000035F9" w:rsidP="00885C2E">
            <w:pPr>
              <w:spacing w:line="276" w:lineRule="auto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885C2E">
              <w:rPr>
                <w:rFonts w:ascii="Arial Narrow" w:hAnsi="Arial Narrow" w:cs="Tahoma"/>
                <w:sz w:val="36"/>
              </w:rPr>
              <w:t>COMP6176 | COMP6232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  <w:p w14:paraId="36656A16" w14:textId="0A6832D1" w:rsidR="000035F9" w:rsidRPr="00876A58" w:rsidRDefault="000035F9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885C2E">
              <w:rPr>
                <w:rFonts w:ascii="Arial Narrow" w:hAnsi="Arial Narrow" w:cs="Tahoma"/>
                <w:sz w:val="36"/>
                <w:lang w:val="id-ID"/>
              </w:rPr>
              <w:t>Human and Computer Interaction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7004227D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[Even</w:t>
            </w:r>
            <w:r w:rsidR="007A461F">
              <w:rPr>
                <w:rFonts w:ascii="Arial" w:hAnsi="Arial" w:cs="Arial"/>
                <w:iCs/>
                <w:sz w:val="20"/>
                <w:szCs w:val="20"/>
              </w:rPr>
              <w:t>]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885C2E">
              <w:rPr>
                <w:rFonts w:ascii="Arial" w:hAnsi="Arial" w:cs="Arial"/>
                <w:iCs/>
                <w:sz w:val="20"/>
                <w:szCs w:val="20"/>
              </w:rPr>
              <w:t>2020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 w:rsidR="00885C2E">
              <w:rPr>
                <w:rFonts w:ascii="Arial" w:hAnsi="Arial" w:cs="Arial"/>
                <w:iCs/>
                <w:sz w:val="20"/>
                <w:szCs w:val="20"/>
              </w:rPr>
              <w:t>2021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795E429C" w:rsidR="009F37DD" w:rsidRPr="00740F48" w:rsidRDefault="005A1E56" w:rsidP="002F11B8">
      <w:pPr>
        <w:spacing w:line="360" w:lineRule="auto"/>
        <w:ind w:firstLine="360"/>
        <w:rPr>
          <w:sz w:val="28"/>
          <w:szCs w:val="28"/>
        </w:rPr>
      </w:pPr>
      <w:r>
        <w:t xml:space="preserve">Project 1 - </w:t>
      </w:r>
      <w:proofErr w:type="spellStart"/>
      <w:r w:rsidR="00885C2E">
        <w:t>ZunderZifflin</w:t>
      </w:r>
      <w:proofErr w:type="spellEnd"/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2E5D2540" w:rsidR="00740F48" w:rsidRPr="009F37DD" w:rsidRDefault="00885C2E" w:rsidP="00885C2E">
      <w:pPr>
        <w:spacing w:line="360" w:lineRule="auto"/>
        <w:ind w:firstLine="360"/>
        <w:jc w:val="both"/>
      </w:pPr>
      <w:proofErr w:type="spellStart"/>
      <w:r>
        <w:t>Kelompok</w:t>
      </w:r>
      <w:proofErr w:type="spellEnd"/>
      <w:r>
        <w:t xml:space="preserve"> kami </w:t>
      </w:r>
      <w:proofErr w:type="spellStart"/>
      <w:r>
        <w:t>membuat</w:t>
      </w:r>
      <w:proofErr w:type="spellEnd"/>
      <w:r>
        <w:t xml:space="preserve"> project yang </w:t>
      </w:r>
      <w:proofErr w:type="spellStart"/>
      <w:r>
        <w:t>diberikan</w:t>
      </w:r>
      <w:proofErr w:type="spellEnd"/>
      <w:r>
        <w:t xml:space="preserve"> oleh Bluejack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ZunderZifflin</w:t>
      </w:r>
      <w:proofErr w:type="spellEnd"/>
      <w:r>
        <w:t xml:space="preserve">. </w:t>
      </w:r>
      <w:proofErr w:type="spellStart"/>
      <w:r>
        <w:t>ZunderZifflin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kertas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kertas</w:t>
      </w:r>
      <w:proofErr w:type="spellEnd"/>
      <w:r>
        <w:t xml:space="preserve"> </w:t>
      </w:r>
      <w:proofErr w:type="spellStart"/>
      <w:r>
        <w:t>ZunderZifflin</w:t>
      </w:r>
      <w:proofErr w:type="spellEnd"/>
      <w:r>
        <w:t xml:space="preserve"> juga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–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perkantoran</w:t>
      </w:r>
      <w:proofErr w:type="spellEnd"/>
      <w:r>
        <w:t xml:space="preserve">. Dimana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website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perkantoran</w:t>
      </w:r>
      <w:proofErr w:type="spellEnd"/>
    </w:p>
    <w:p w14:paraId="12AE8008" w14:textId="2E9623CD" w:rsidR="009F37DD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13B87DA8" w14:textId="7EFBF258" w:rsid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5F7DE5" wp14:editId="6EC347A6">
            <wp:simplePos x="0" y="0"/>
            <wp:positionH relativeFrom="margin">
              <wp:align>center</wp:align>
            </wp:positionH>
            <wp:positionV relativeFrom="paragraph">
              <wp:posOffset>548640</wp:posOffset>
            </wp:positionV>
            <wp:extent cx="5829300" cy="3279164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1. Homepage</w:t>
      </w:r>
    </w:p>
    <w:p w14:paraId="75D5A623" w14:textId="52510C00" w:rsidR="005A1E56" w:rsidRP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0A463C70" wp14:editId="04DE8A5D">
            <wp:extent cx="5852160" cy="329202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0420" cy="329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DE72" w14:textId="686ED0CC" w:rsid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7E4D1918" w14:textId="6EC898A4" w:rsid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2094AD36" w14:textId="703DF3EC" w:rsid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2. Products</w:t>
      </w:r>
    </w:p>
    <w:p w14:paraId="13C39DF9" w14:textId="31CBFB86" w:rsid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797D07B6" wp14:editId="212A64A8">
            <wp:extent cx="6280785" cy="353314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E182" w14:textId="32C0A85A" w:rsid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5964A6D8" wp14:editId="6C9F34FC">
            <wp:extent cx="6280785" cy="34290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70E2" w14:textId="77777777" w:rsid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56EE5B76" w14:textId="77777777" w:rsid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24074177" w14:textId="1137B1B6" w:rsid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3. Company Profile</w:t>
      </w:r>
    </w:p>
    <w:p w14:paraId="20A93F8D" w14:textId="4A8303AB" w:rsid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1F30A4D2" wp14:editId="6DA1F933">
            <wp:extent cx="6280785" cy="353314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7095" w14:textId="79E1FC34" w:rsid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5AB03F35" wp14:editId="76D663FB">
            <wp:extent cx="6280785" cy="353314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5FA2" w14:textId="417DB373" w:rsid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0E5A2935" w14:textId="33EB9558" w:rsid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FCD288F" w14:textId="29216293" w:rsid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4. Contact Us</w:t>
      </w:r>
    </w:p>
    <w:p w14:paraId="00CF7B78" w14:textId="4A13F793" w:rsid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731B17BA" wp14:editId="3F7C4022">
            <wp:extent cx="6280785" cy="3025140"/>
            <wp:effectExtent l="0" t="0" r="571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53C7E" wp14:editId="6C9FD0A3">
            <wp:extent cx="6280785" cy="353314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8DB4" w14:textId="012A99BC" w:rsid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5A586E8D" w14:textId="0D960C57" w:rsid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F5BC792" w14:textId="77777777" w:rsid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506420E0" w14:textId="1CB53916" w:rsid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5. Registration</w:t>
      </w:r>
    </w:p>
    <w:p w14:paraId="53ECDE8B" w14:textId="23F20C2C" w:rsidR="005A1E56" w:rsidRPr="005A1E56" w:rsidRDefault="005A1E56" w:rsidP="005A1E56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09702C59" wp14:editId="376D3688">
            <wp:extent cx="6280785" cy="353314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35D4D" wp14:editId="4EBD5149">
            <wp:extent cx="6280785" cy="252222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6116"/>
                    <a:stretch/>
                  </pic:blipFill>
                  <pic:spPr bwMode="auto">
                    <a:xfrm>
                      <a:off x="0" y="0"/>
                      <a:ext cx="6280785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</w:p>
    <w:p w14:paraId="3FDD20CA" w14:textId="3EBD84A7" w:rsidR="00842715" w:rsidRPr="00682E72" w:rsidRDefault="00885C2E" w:rsidP="00141764">
      <w:pPr>
        <w:pStyle w:val="ListParagraph"/>
        <w:numPr>
          <w:ilvl w:val="0"/>
          <w:numId w:val="21"/>
        </w:numPr>
        <w:spacing w:line="360" w:lineRule="auto"/>
      </w:pPr>
      <w:r w:rsidRPr="00885C2E">
        <w:t>https://www.w3schools.com/howto/howto_js_slideshow.asp</w:t>
      </w:r>
    </w:p>
    <w:p w14:paraId="707473ED" w14:textId="30A4BEE6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6460C66" w14:textId="0D249885" w:rsidR="002F5E84" w:rsidRDefault="00885C2E" w:rsidP="00A60661">
      <w:pPr>
        <w:pStyle w:val="ListParagraph"/>
        <w:numPr>
          <w:ilvl w:val="0"/>
          <w:numId w:val="22"/>
        </w:numPr>
        <w:spacing w:line="360" w:lineRule="auto"/>
      </w:pPr>
      <w:r>
        <w:t>2301890781</w:t>
      </w:r>
      <w:r w:rsidR="00A81038">
        <w:t xml:space="preserve"> – </w:t>
      </w:r>
      <w:r>
        <w:t>Justin Elbert</w:t>
      </w:r>
    </w:p>
    <w:p w14:paraId="4DC65843" w14:textId="0E5AD50C" w:rsidR="002F5E84" w:rsidRDefault="00885C2E" w:rsidP="00A60661">
      <w:pPr>
        <w:pStyle w:val="ListParagraph"/>
        <w:numPr>
          <w:ilvl w:val="0"/>
          <w:numId w:val="22"/>
        </w:numPr>
        <w:spacing w:line="360" w:lineRule="auto"/>
      </w:pPr>
      <w:r w:rsidRPr="00885C2E">
        <w:t>2301868535</w:t>
      </w:r>
      <w:r>
        <w:t xml:space="preserve"> </w:t>
      </w:r>
      <w:r w:rsidR="002F5E84">
        <w:t xml:space="preserve">– </w:t>
      </w:r>
      <w:r w:rsidRPr="00885C2E">
        <w:t>Daniel Christia</w:t>
      </w:r>
      <w:r>
        <w:t>n</w:t>
      </w:r>
    </w:p>
    <w:p w14:paraId="26DF70A3" w14:textId="1E6E1D23" w:rsidR="00842715" w:rsidRPr="00682E72" w:rsidRDefault="00885C2E" w:rsidP="005A1E56">
      <w:pPr>
        <w:pStyle w:val="ListParagraph"/>
        <w:numPr>
          <w:ilvl w:val="0"/>
          <w:numId w:val="22"/>
        </w:numPr>
        <w:spacing w:line="360" w:lineRule="auto"/>
      </w:pPr>
      <w:r>
        <w:t>2301863471</w:t>
      </w:r>
      <w:r w:rsidR="002F5E84">
        <w:t xml:space="preserve"> – </w:t>
      </w:r>
      <w:r>
        <w:t>Thomas Franklin</w:t>
      </w:r>
    </w:p>
    <w:sectPr w:rsidR="00842715" w:rsidRPr="00682E72" w:rsidSect="00DF2179">
      <w:headerReference w:type="default" r:id="rId19"/>
      <w:footerReference w:type="default" r:id="rId20"/>
      <w:headerReference w:type="first" r:id="rId21"/>
      <w:footerReference w:type="first" r:id="rId22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110AC4" w14:textId="77777777" w:rsidR="006918DC" w:rsidRDefault="006918DC" w:rsidP="00273E4A">
      <w:r>
        <w:separator/>
      </w:r>
    </w:p>
  </w:endnote>
  <w:endnote w:type="continuationSeparator" w:id="0">
    <w:p w14:paraId="139EB4B6" w14:textId="77777777" w:rsidR="006918DC" w:rsidRDefault="006918DC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</w:t>
        </w:r>
        <w:r w:rsidR="005B66A9" w:rsidRPr="008B08C6">
          <w:rPr>
            <w:sz w:val="22"/>
            <w:szCs w:val="22"/>
            <w:lang w:val="id-ID"/>
          </w:rPr>
          <w:t xml:space="preserve">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FDC4A2" w14:textId="77777777" w:rsidR="006918DC" w:rsidRDefault="006918DC" w:rsidP="00273E4A">
      <w:r>
        <w:separator/>
      </w:r>
    </w:p>
  </w:footnote>
  <w:footnote w:type="continuationSeparator" w:id="0">
    <w:p w14:paraId="3BA39EEE" w14:textId="77777777" w:rsidR="006918DC" w:rsidRDefault="006918DC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 xml:space="preserve">ddmmyy/&lt;Initial&gt;/&lt;Subject </w:t>
    </w:r>
    <w:r w:rsidRPr="00876A58">
      <w:rPr>
        <w:b/>
        <w:sz w:val="20"/>
        <w:lang w:val="id-ID"/>
      </w:rPr>
      <w:t>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13"/>
  </w:num>
  <w:num w:numId="4">
    <w:abstractNumId w:val="11"/>
  </w:num>
  <w:num w:numId="5">
    <w:abstractNumId w:val="18"/>
  </w:num>
  <w:num w:numId="6">
    <w:abstractNumId w:val="12"/>
  </w:num>
  <w:num w:numId="7">
    <w:abstractNumId w:val="19"/>
  </w:num>
  <w:num w:numId="8">
    <w:abstractNumId w:val="0"/>
  </w:num>
  <w:num w:numId="9">
    <w:abstractNumId w:val="4"/>
  </w:num>
  <w:num w:numId="1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6"/>
  </w:num>
  <w:num w:numId="15">
    <w:abstractNumId w:val="3"/>
  </w:num>
  <w:num w:numId="16">
    <w:abstractNumId w:val="17"/>
  </w:num>
  <w:num w:numId="17">
    <w:abstractNumId w:val="1"/>
  </w:num>
  <w:num w:numId="18">
    <w:abstractNumId w:val="14"/>
  </w:num>
  <w:num w:numId="19">
    <w:abstractNumId w:val="5"/>
  </w:num>
  <w:num w:numId="20">
    <w:abstractNumId w:val="16"/>
  </w:num>
  <w:num w:numId="21">
    <w:abstractNumId w:val="9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1E56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18DC"/>
    <w:rsid w:val="00695DD8"/>
    <w:rsid w:val="006A603D"/>
    <w:rsid w:val="006B19E8"/>
    <w:rsid w:val="006B271E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85C2E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143</TotalTime>
  <Pages>6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JUSTIN ELBERT</cp:lastModifiedBy>
  <cp:revision>340</cp:revision>
  <dcterms:created xsi:type="dcterms:W3CDTF">2017-10-20T05:51:00Z</dcterms:created>
  <dcterms:modified xsi:type="dcterms:W3CDTF">2021-06-18T07:02:00Z</dcterms:modified>
</cp:coreProperties>
</file>